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1893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00B39340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30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90"/>
        <w:gridCol w:w="1479"/>
        <w:gridCol w:w="399"/>
        <w:gridCol w:w="4122"/>
        <w:gridCol w:w="399"/>
        <w:gridCol w:w="4118"/>
      </w:tblGrid>
      <w:tr w:rsidR="00C50F78" w:rsidRPr="001C2AEC" w14:paraId="39E02CAE" w14:textId="77777777" w:rsidTr="00C54333">
        <w:trPr>
          <w:trHeight w:val="345"/>
        </w:trPr>
        <w:tc>
          <w:tcPr>
            <w:tcW w:w="37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424BB8C" w14:textId="2D849009" w:rsidR="001C2AEC" w:rsidRPr="001C2AEC" w:rsidRDefault="001B294E" w:rsidP="001C2AEC">
            <w:pPr>
              <w:rPr>
                <w:b/>
                <w:color w:val="000000" w:themeColor="text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3ECDCC" wp14:editId="7E1D968E">
                      <wp:extent cx="304800" cy="304800"/>
                      <wp:effectExtent l="0" t="0" r="0" b="0"/>
                      <wp:docPr id="801892594" name="Rectangle 1" descr="how to create pancel color drawing Babar Azam sketch art channel 2 ..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4A2C02" id="Rectangle 1" o:spid="_x0000_s1026" alt="how to create pancel color drawing Babar Azam sketch art channel 2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C50F78">
              <w:rPr>
                <w:noProof/>
              </w:rPr>
              <w:drawing>
                <wp:inline distT="0" distB="0" distL="0" distR="0" wp14:anchorId="42DE1DB2" wp14:editId="03F606EF">
                  <wp:extent cx="2148840" cy="2148840"/>
                  <wp:effectExtent l="0" t="0" r="3810" b="3810"/>
                  <wp:docPr id="494129387" name="Picture 2" descr="Aizen Anime Digital Art Fantasy Illustration Free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izen Anime Digital Art Fantasy Illustration Free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B8D4E" w14:textId="77777777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399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57A8A516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shd w:val="clear" w:color="auto" w:fill="D5DCE4" w:themeFill="text2" w:themeFillTint="33"/>
            <w:vAlign w:val="center"/>
          </w:tcPr>
          <w:p w14:paraId="7BD21CF4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399" w:type="dxa"/>
            <w:vMerge w:val="restart"/>
            <w:tcBorders>
              <w:top w:val="nil"/>
              <w:bottom w:val="nil"/>
            </w:tcBorders>
            <w:vAlign w:val="center"/>
          </w:tcPr>
          <w:p w14:paraId="46ADB87F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shd w:val="clear" w:color="auto" w:fill="D5DCE4" w:themeFill="text2" w:themeFillTint="33"/>
            <w:vAlign w:val="center"/>
          </w:tcPr>
          <w:p w14:paraId="118BC3B8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C50F78" w:rsidRPr="001C2AEC" w14:paraId="28EC5C5F" w14:textId="77777777" w:rsidTr="00C54333">
        <w:trPr>
          <w:trHeight w:val="1761"/>
        </w:trPr>
        <w:tc>
          <w:tcPr>
            <w:tcW w:w="379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681EE9F2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47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1E7D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left w:val="nil"/>
              <w:bottom w:val="nil"/>
            </w:tcBorders>
            <w:vAlign w:val="center"/>
          </w:tcPr>
          <w:p w14:paraId="352817C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4732A9C0" w14:textId="77777777" w:rsidR="002B57A4" w:rsidRDefault="002B57A4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GOALS</w:t>
            </w:r>
          </w:p>
          <w:p w14:paraId="4065CF87" w14:textId="67912B2F" w:rsidR="00975A3D" w:rsidRPr="002B57A4" w:rsidRDefault="002B57A4" w:rsidP="002B57A4">
            <w:pPr>
              <w:pStyle w:val="ListParagraph"/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2B57A4">
              <w:rPr>
                <w:color w:val="000000" w:themeColor="text1"/>
              </w:rPr>
              <w:t>Achieving Work-Life Balance</w:t>
            </w:r>
          </w:p>
          <w:p w14:paraId="36FC412B" w14:textId="4E719087" w:rsidR="002B57A4" w:rsidRPr="002B57A4" w:rsidRDefault="002B57A4" w:rsidP="002B57A4">
            <w:pPr>
              <w:pStyle w:val="ListParagraph"/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2B57A4">
              <w:rPr>
                <w:color w:val="000000" w:themeColor="text1"/>
              </w:rPr>
              <w:t xml:space="preserve">Success </w:t>
            </w:r>
            <w:r w:rsidR="00D26C44" w:rsidRPr="002B57A4">
              <w:rPr>
                <w:color w:val="000000" w:themeColor="text1"/>
              </w:rPr>
              <w:t>Indicator</w:t>
            </w:r>
          </w:p>
          <w:p w14:paraId="6F7F344C" w14:textId="77777777" w:rsidR="002B57A4" w:rsidRPr="002B57A4" w:rsidRDefault="002B57A4" w:rsidP="002B57A4">
            <w:pPr>
              <w:pStyle w:val="ListParagraph"/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2B57A4">
              <w:rPr>
                <w:color w:val="000000" w:themeColor="text1"/>
              </w:rPr>
              <w:t>Maintaining a Healthy Lifestyle</w:t>
            </w:r>
          </w:p>
          <w:p w14:paraId="4AC29B12" w14:textId="77777777" w:rsidR="002B57A4" w:rsidRDefault="002B57A4" w:rsidP="002B57A4">
            <w:pPr>
              <w:pStyle w:val="ListParagraph"/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2B57A4">
              <w:rPr>
                <w:color w:val="000000" w:themeColor="text1"/>
              </w:rPr>
              <w:t>Personal Fulfillment</w:t>
            </w:r>
          </w:p>
          <w:p w14:paraId="4267EE0C" w14:textId="77777777" w:rsidR="002B57A4" w:rsidRDefault="002B57A4" w:rsidP="002B57A4">
            <w:pPr>
              <w:pStyle w:val="ListParagraph"/>
              <w:rPr>
                <w:color w:val="000000" w:themeColor="text1"/>
              </w:rPr>
            </w:pPr>
          </w:p>
          <w:p w14:paraId="293A7140" w14:textId="77777777" w:rsidR="002B57A4" w:rsidRDefault="002B57A4" w:rsidP="002B57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MOTIVATION</w:t>
            </w:r>
          </w:p>
          <w:p w14:paraId="37D9FF0F" w14:textId="77777777" w:rsidR="002B57A4" w:rsidRPr="002B57A4" w:rsidRDefault="002B57A4" w:rsidP="002B57A4">
            <w:pPr>
              <w:pStyle w:val="ListParagraph"/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B57A4">
              <w:rPr>
                <w:color w:val="000000" w:themeColor="text1"/>
              </w:rPr>
              <w:t>Family Well-Being</w:t>
            </w:r>
          </w:p>
          <w:p w14:paraId="75573A19" w14:textId="77777777" w:rsidR="002B57A4" w:rsidRPr="002B57A4" w:rsidRDefault="002B57A4" w:rsidP="002B57A4">
            <w:pPr>
              <w:pStyle w:val="ListParagraph"/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B57A4">
              <w:rPr>
                <w:color w:val="000000" w:themeColor="text1"/>
              </w:rPr>
              <w:t>Professional Growth</w:t>
            </w:r>
          </w:p>
          <w:p w14:paraId="5E24B349" w14:textId="1776B08B" w:rsidR="002B57A4" w:rsidRPr="002B57A4" w:rsidRDefault="002B57A4" w:rsidP="002B57A4">
            <w:pPr>
              <w:pStyle w:val="ListParagraph"/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B57A4">
              <w:rPr>
                <w:color w:val="000000" w:themeColor="text1"/>
              </w:rPr>
              <w:t>Self-Improvement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40FEE5B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2562B2A4" w14:textId="77777777" w:rsidR="00975A3D" w:rsidRPr="007F5174" w:rsidRDefault="003D54F8" w:rsidP="007F5174">
            <w:pPr>
              <w:pStyle w:val="ListParagraph"/>
              <w:numPr>
                <w:ilvl w:val="0"/>
                <w:numId w:val="34"/>
              </w:numPr>
              <w:rPr>
                <w:color w:val="000000" w:themeColor="text1"/>
              </w:rPr>
            </w:pPr>
            <w:r w:rsidRPr="007F5174">
              <w:rPr>
                <w:color w:val="000000" w:themeColor="text1"/>
              </w:rPr>
              <w:t>Time Constraints</w:t>
            </w:r>
          </w:p>
          <w:p w14:paraId="15A86FF5" w14:textId="77777777" w:rsidR="003D54F8" w:rsidRPr="007F5174" w:rsidRDefault="003D54F8" w:rsidP="007F5174">
            <w:pPr>
              <w:pStyle w:val="ListParagraph"/>
              <w:numPr>
                <w:ilvl w:val="0"/>
                <w:numId w:val="34"/>
              </w:numPr>
              <w:rPr>
                <w:color w:val="000000" w:themeColor="text1"/>
              </w:rPr>
            </w:pPr>
            <w:r w:rsidRPr="007F5174">
              <w:rPr>
                <w:color w:val="000000" w:themeColor="text1"/>
              </w:rPr>
              <w:t>Balancing Work and Family Life</w:t>
            </w:r>
          </w:p>
          <w:p w14:paraId="43AD47F5" w14:textId="77777777" w:rsidR="007F5174" w:rsidRPr="007F5174" w:rsidRDefault="007F5174" w:rsidP="007F5174">
            <w:pPr>
              <w:pStyle w:val="ListParagraph"/>
              <w:numPr>
                <w:ilvl w:val="0"/>
                <w:numId w:val="34"/>
              </w:numPr>
              <w:rPr>
                <w:color w:val="000000" w:themeColor="text1"/>
              </w:rPr>
            </w:pPr>
            <w:r w:rsidRPr="007F5174">
              <w:rPr>
                <w:color w:val="000000" w:themeColor="text1"/>
              </w:rPr>
              <w:t>Health and Wellness Maintenance</w:t>
            </w:r>
          </w:p>
          <w:p w14:paraId="0DC064EC" w14:textId="35238108" w:rsidR="007F5174" w:rsidRPr="007F5174" w:rsidRDefault="007F5174" w:rsidP="007F5174">
            <w:pPr>
              <w:pStyle w:val="ListParagraph"/>
              <w:numPr>
                <w:ilvl w:val="0"/>
                <w:numId w:val="34"/>
              </w:numPr>
              <w:rPr>
                <w:color w:val="000000" w:themeColor="text1"/>
              </w:rPr>
            </w:pPr>
            <w:r w:rsidRPr="007F5174">
              <w:rPr>
                <w:color w:val="000000" w:themeColor="text1"/>
              </w:rPr>
              <w:t>Financial Pressure</w:t>
            </w:r>
          </w:p>
        </w:tc>
      </w:tr>
      <w:tr w:rsidR="00C50F78" w:rsidRPr="001C2AEC" w14:paraId="50566FFC" w14:textId="77777777" w:rsidTr="00C54333">
        <w:trPr>
          <w:trHeight w:val="230"/>
        </w:trPr>
        <w:tc>
          <w:tcPr>
            <w:tcW w:w="379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EA0698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AFE132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left w:val="nil"/>
              <w:bottom w:val="nil"/>
            </w:tcBorders>
            <w:vAlign w:val="center"/>
          </w:tcPr>
          <w:p w14:paraId="40326DB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69A8643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7C1A79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Merge/>
            <w:vAlign w:val="center"/>
          </w:tcPr>
          <w:p w14:paraId="1EA2384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41ECC33F" w14:textId="77777777" w:rsidTr="00C54333">
        <w:trPr>
          <w:trHeight w:val="230"/>
        </w:trPr>
        <w:tc>
          <w:tcPr>
            <w:tcW w:w="5269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1F12EF1D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346BF9D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2D5C597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4AE0F21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Merge/>
            <w:vAlign w:val="center"/>
          </w:tcPr>
          <w:p w14:paraId="32B41740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22281445" w14:textId="77777777" w:rsidTr="00C54333">
        <w:trPr>
          <w:trHeight w:val="699"/>
        </w:trPr>
        <w:tc>
          <w:tcPr>
            <w:tcW w:w="5269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330B2F4A" w14:textId="2A059729" w:rsidR="00975A3D" w:rsidRPr="009C3A28" w:rsidRDefault="009C3A28" w:rsidP="001C2AEC">
            <w:pPr>
              <w:rPr>
                <w:bCs/>
                <w:color w:val="000000" w:themeColor="text1"/>
              </w:rPr>
            </w:pPr>
            <w:r w:rsidRPr="009C3A28">
              <w:rPr>
                <w:bCs/>
                <w:color w:val="000000" w:themeColor="text1"/>
              </w:rPr>
              <w:t>The advance of technology is based on making it fit in so that you don't even notice it, so it's part of everyday life.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4F21F6D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6507381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6100E8E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7AF4F35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087682FA" w14:textId="77777777" w:rsidTr="00C54333">
        <w:trPr>
          <w:trHeight w:val="230"/>
        </w:trPr>
        <w:tc>
          <w:tcPr>
            <w:tcW w:w="5269" w:type="dxa"/>
            <w:gridSpan w:val="2"/>
            <w:shd w:val="clear" w:color="auto" w:fill="FFC000"/>
            <w:vAlign w:val="center"/>
          </w:tcPr>
          <w:p w14:paraId="769E4F70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325A7A9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541ECDD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3CCBDE7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Merge/>
            <w:vAlign w:val="center"/>
          </w:tcPr>
          <w:p w14:paraId="74234762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20083733" w14:textId="77777777" w:rsidTr="00C54333">
        <w:trPr>
          <w:trHeight w:val="345"/>
        </w:trPr>
        <w:tc>
          <w:tcPr>
            <w:tcW w:w="5269" w:type="dxa"/>
            <w:gridSpan w:val="2"/>
            <w:vAlign w:val="center"/>
          </w:tcPr>
          <w:p w14:paraId="458B5469" w14:textId="130989F3" w:rsidR="00975A3D" w:rsidRPr="001C2AEC" w:rsidRDefault="00A71A88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Aizen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0D3224B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57B6B7B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17B3261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4EC96A8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4C28DF13" w14:textId="77777777" w:rsidTr="00C54333">
        <w:trPr>
          <w:trHeight w:val="230"/>
        </w:trPr>
        <w:tc>
          <w:tcPr>
            <w:tcW w:w="5269" w:type="dxa"/>
            <w:gridSpan w:val="2"/>
            <w:shd w:val="clear" w:color="auto" w:fill="FFC000"/>
            <w:vAlign w:val="center"/>
          </w:tcPr>
          <w:p w14:paraId="763A72EB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399" w:type="dxa"/>
            <w:vMerge/>
            <w:tcBorders>
              <w:bottom w:val="nil"/>
              <w:right w:val="nil"/>
            </w:tcBorders>
            <w:vAlign w:val="center"/>
          </w:tcPr>
          <w:p w14:paraId="3B57A7F1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tcBorders>
              <w:left w:val="nil"/>
              <w:right w:val="nil"/>
            </w:tcBorders>
            <w:vAlign w:val="center"/>
          </w:tcPr>
          <w:p w14:paraId="2CD2AB15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8FA1900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tcBorders>
              <w:left w:val="nil"/>
              <w:right w:val="nil"/>
            </w:tcBorders>
            <w:vAlign w:val="center"/>
          </w:tcPr>
          <w:p w14:paraId="1D9DDCB5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6A47A6A6" w14:textId="77777777" w:rsidTr="00C54333">
        <w:trPr>
          <w:trHeight w:val="345"/>
        </w:trPr>
        <w:tc>
          <w:tcPr>
            <w:tcW w:w="5269" w:type="dxa"/>
            <w:gridSpan w:val="2"/>
            <w:vAlign w:val="center"/>
          </w:tcPr>
          <w:p w14:paraId="5702B524" w14:textId="4A83B6CE" w:rsidR="001B294E" w:rsidRPr="001C2AEC" w:rsidRDefault="001B294E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28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1DEC0CB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shd w:val="clear" w:color="auto" w:fill="D5DCE4" w:themeFill="text2" w:themeFillTint="33"/>
            <w:vAlign w:val="center"/>
          </w:tcPr>
          <w:p w14:paraId="03B135EF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406EB6B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shd w:val="clear" w:color="auto" w:fill="D5DCE4" w:themeFill="text2" w:themeFillTint="33"/>
            <w:vAlign w:val="center"/>
          </w:tcPr>
          <w:p w14:paraId="726365DC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C50F78" w:rsidRPr="001C2AEC" w14:paraId="56FC4D16" w14:textId="77777777" w:rsidTr="00C54333">
        <w:trPr>
          <w:trHeight w:val="230"/>
        </w:trPr>
        <w:tc>
          <w:tcPr>
            <w:tcW w:w="5269" w:type="dxa"/>
            <w:gridSpan w:val="2"/>
            <w:shd w:val="clear" w:color="auto" w:fill="FFC000"/>
            <w:vAlign w:val="center"/>
          </w:tcPr>
          <w:p w14:paraId="59D126B7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47C7105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 w:val="restart"/>
            <w:vAlign w:val="center"/>
          </w:tcPr>
          <w:p w14:paraId="72740075" w14:textId="77777777" w:rsidR="00975A3D" w:rsidRPr="001D253F" w:rsidRDefault="001D253F" w:rsidP="001D253F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1D253F">
              <w:rPr>
                <w:color w:val="000000" w:themeColor="text1"/>
              </w:rPr>
              <w:t>Lack of Time for Self-Care</w:t>
            </w:r>
          </w:p>
          <w:p w14:paraId="05BD8740" w14:textId="77777777" w:rsidR="001D253F" w:rsidRPr="001D253F" w:rsidRDefault="001D253F" w:rsidP="001D253F">
            <w:pPr>
              <w:pStyle w:val="ListParagraph"/>
              <w:numPr>
                <w:ilvl w:val="0"/>
                <w:numId w:val="31"/>
              </w:numPr>
              <w:jc w:val="both"/>
              <w:rPr>
                <w:color w:val="000000" w:themeColor="text1"/>
              </w:rPr>
            </w:pPr>
            <w:r w:rsidRPr="001D253F">
              <w:rPr>
                <w:color w:val="000000" w:themeColor="text1"/>
              </w:rPr>
              <w:t>Difficulty Finding Quality, Family-Friendly Products</w:t>
            </w:r>
          </w:p>
          <w:p w14:paraId="58CCAF86" w14:textId="77777777" w:rsidR="001D253F" w:rsidRPr="001D253F" w:rsidRDefault="001D253F" w:rsidP="001D253F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1D253F">
              <w:rPr>
                <w:color w:val="000000" w:themeColor="text1"/>
              </w:rPr>
              <w:t>Household Organization</w:t>
            </w:r>
          </w:p>
          <w:p w14:paraId="3ACB0651" w14:textId="687C855C" w:rsidR="001D253F" w:rsidRPr="001D253F" w:rsidRDefault="001D253F" w:rsidP="001D253F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1D253F">
              <w:rPr>
                <w:color w:val="000000" w:themeColor="text1"/>
              </w:rPr>
              <w:t>Lack of Work-Life Balance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19BE1F0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shd w:val="clear" w:color="auto" w:fill="F2F2F2" w:themeFill="background1" w:themeFillShade="F2"/>
            <w:vAlign w:val="center"/>
          </w:tcPr>
          <w:p w14:paraId="2DBA167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C50F78" w:rsidRPr="001C2AEC" w14:paraId="56A8C8F6" w14:textId="77777777" w:rsidTr="00C54333">
        <w:trPr>
          <w:trHeight w:val="345"/>
        </w:trPr>
        <w:tc>
          <w:tcPr>
            <w:tcW w:w="5269" w:type="dxa"/>
            <w:gridSpan w:val="2"/>
            <w:vAlign w:val="center"/>
          </w:tcPr>
          <w:p w14:paraId="282622E1" w14:textId="68BD9BB9" w:rsidR="00975A3D" w:rsidRPr="001C2AEC" w:rsidRDefault="001B294E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Male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5A14DC1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6D4B593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7EAA28B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Align w:val="center"/>
          </w:tcPr>
          <w:p w14:paraId="60E89BA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3564886B" w14:textId="77777777" w:rsidTr="00C54333">
        <w:trPr>
          <w:trHeight w:val="230"/>
        </w:trPr>
        <w:tc>
          <w:tcPr>
            <w:tcW w:w="5269" w:type="dxa"/>
            <w:gridSpan w:val="2"/>
            <w:shd w:val="clear" w:color="auto" w:fill="FFC000"/>
            <w:vAlign w:val="center"/>
          </w:tcPr>
          <w:p w14:paraId="2432570B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3A41F40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0F3B586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72BB598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shd w:val="clear" w:color="auto" w:fill="F2F2F2" w:themeFill="background1" w:themeFillShade="F2"/>
            <w:vAlign w:val="center"/>
          </w:tcPr>
          <w:p w14:paraId="1866A8C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C50F78" w:rsidRPr="001C2AEC" w14:paraId="11D925F2" w14:textId="77777777" w:rsidTr="00C54333">
        <w:trPr>
          <w:trHeight w:val="345"/>
        </w:trPr>
        <w:tc>
          <w:tcPr>
            <w:tcW w:w="5269" w:type="dxa"/>
            <w:gridSpan w:val="2"/>
            <w:vAlign w:val="center"/>
          </w:tcPr>
          <w:p w14:paraId="6CD25353" w14:textId="314A5CFF" w:rsidR="00975A3D" w:rsidRPr="001C2AEC" w:rsidRDefault="001B294E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Austin, Texas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5BD38AE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5D85254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57F3C85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Align w:val="center"/>
          </w:tcPr>
          <w:p w14:paraId="3E59B09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02AFD59F" w14:textId="77777777" w:rsidTr="00C54333">
        <w:trPr>
          <w:trHeight w:val="230"/>
        </w:trPr>
        <w:tc>
          <w:tcPr>
            <w:tcW w:w="5269" w:type="dxa"/>
            <w:gridSpan w:val="2"/>
            <w:shd w:val="clear" w:color="auto" w:fill="FFC000"/>
            <w:vAlign w:val="center"/>
          </w:tcPr>
          <w:p w14:paraId="52915D26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2DAF696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3D6B4BC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5847672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shd w:val="clear" w:color="auto" w:fill="F2F2F2" w:themeFill="background1" w:themeFillShade="F2"/>
            <w:vAlign w:val="center"/>
          </w:tcPr>
          <w:p w14:paraId="464C92F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C50F78" w:rsidRPr="001C2AEC" w14:paraId="1AF11E77" w14:textId="77777777" w:rsidTr="00C54333">
        <w:trPr>
          <w:trHeight w:val="345"/>
        </w:trPr>
        <w:tc>
          <w:tcPr>
            <w:tcW w:w="5269" w:type="dxa"/>
            <w:gridSpan w:val="2"/>
            <w:vAlign w:val="center"/>
          </w:tcPr>
          <w:p w14:paraId="2EA2E2D8" w14:textId="3C4932E2" w:rsidR="00975A3D" w:rsidRPr="001C2AEC" w:rsidRDefault="001D253F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Producing art work for Digital Media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39E5472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2BE73CA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610E567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Align w:val="center"/>
          </w:tcPr>
          <w:p w14:paraId="7E18DD5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18D4B52F" w14:textId="77777777" w:rsidTr="00C54333">
        <w:trPr>
          <w:trHeight w:val="230"/>
        </w:trPr>
        <w:tc>
          <w:tcPr>
            <w:tcW w:w="5269" w:type="dxa"/>
            <w:gridSpan w:val="2"/>
            <w:shd w:val="clear" w:color="auto" w:fill="FFC000"/>
            <w:vAlign w:val="center"/>
          </w:tcPr>
          <w:p w14:paraId="2F2A817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0CB4871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04AF82A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5C341FD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shd w:val="clear" w:color="auto" w:fill="F2F2F2" w:themeFill="background1" w:themeFillShade="F2"/>
            <w:vAlign w:val="center"/>
          </w:tcPr>
          <w:p w14:paraId="56B5D5B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C50F78" w:rsidRPr="001C2AEC" w14:paraId="066945BA" w14:textId="77777777" w:rsidTr="00C54333">
        <w:trPr>
          <w:trHeight w:val="345"/>
        </w:trPr>
        <w:tc>
          <w:tcPr>
            <w:tcW w:w="5269" w:type="dxa"/>
            <w:gridSpan w:val="2"/>
            <w:vAlign w:val="center"/>
          </w:tcPr>
          <w:p w14:paraId="33378E89" w14:textId="43D476CF" w:rsidR="00975A3D" w:rsidRPr="001C2AEC" w:rsidRDefault="001D253F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Graphic Designer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7563FC0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17C885B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02BE89F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Align w:val="center"/>
          </w:tcPr>
          <w:p w14:paraId="62C04D7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632752FF" w14:textId="77777777" w:rsidTr="00C54333">
        <w:trPr>
          <w:trHeight w:val="230"/>
        </w:trPr>
        <w:tc>
          <w:tcPr>
            <w:tcW w:w="5269" w:type="dxa"/>
            <w:gridSpan w:val="2"/>
            <w:shd w:val="clear" w:color="auto" w:fill="FFC000"/>
            <w:vAlign w:val="center"/>
          </w:tcPr>
          <w:p w14:paraId="0FA4931E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37AC8F4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7200BB0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2113020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shd w:val="clear" w:color="auto" w:fill="F2F2F2" w:themeFill="background1" w:themeFillShade="F2"/>
            <w:vAlign w:val="center"/>
          </w:tcPr>
          <w:p w14:paraId="7140EF4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C50F78" w:rsidRPr="001C2AEC" w14:paraId="3A74E373" w14:textId="77777777" w:rsidTr="00C54333">
        <w:trPr>
          <w:trHeight w:val="345"/>
        </w:trPr>
        <w:tc>
          <w:tcPr>
            <w:tcW w:w="5269" w:type="dxa"/>
            <w:gridSpan w:val="2"/>
            <w:vAlign w:val="center"/>
          </w:tcPr>
          <w:p w14:paraId="76A7FE70" w14:textId="21BBB6F3" w:rsidR="00975A3D" w:rsidRPr="001C2AEC" w:rsidRDefault="001D253F" w:rsidP="00975A3D">
            <w:pPr>
              <w:rPr>
                <w:noProof/>
                <w:color w:val="000000" w:themeColor="text1"/>
              </w:rPr>
            </w:pPr>
            <w:r w:rsidRPr="001D253F">
              <w:rPr>
                <w:noProof/>
                <w:color w:val="000000" w:themeColor="text1"/>
              </w:rPr>
              <w:t>Bachelor's Degree in Graphic Design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25D90DE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12F7B45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43CDF10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vAlign w:val="center"/>
          </w:tcPr>
          <w:p w14:paraId="4EA5673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C50F78" w:rsidRPr="001C2AEC" w14:paraId="778F501D" w14:textId="77777777" w:rsidTr="00C54333">
        <w:trPr>
          <w:trHeight w:val="230"/>
        </w:trPr>
        <w:tc>
          <w:tcPr>
            <w:tcW w:w="5269" w:type="dxa"/>
            <w:gridSpan w:val="2"/>
            <w:shd w:val="clear" w:color="auto" w:fill="FFC000"/>
            <w:vAlign w:val="center"/>
          </w:tcPr>
          <w:p w14:paraId="3146770A" w14:textId="40F9BAC2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  <w:r w:rsidR="00C54333">
              <w:rPr>
                <w:b/>
                <w:noProof/>
                <w:color w:val="000000" w:themeColor="text1"/>
              </w:rPr>
              <w:t xml:space="preserve"> - $70,000</w:t>
            </w: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7751805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22" w:type="dxa"/>
            <w:vMerge/>
            <w:vAlign w:val="center"/>
          </w:tcPr>
          <w:p w14:paraId="0CB47A6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399" w:type="dxa"/>
            <w:vMerge/>
            <w:tcBorders>
              <w:bottom w:val="nil"/>
            </w:tcBorders>
            <w:vAlign w:val="center"/>
          </w:tcPr>
          <w:p w14:paraId="02C9305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118" w:type="dxa"/>
            <w:shd w:val="clear" w:color="auto" w:fill="F2F2F2" w:themeFill="background1" w:themeFillShade="F2"/>
            <w:vAlign w:val="center"/>
          </w:tcPr>
          <w:p w14:paraId="7B51434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</w:tbl>
    <w:p w14:paraId="50015E66" w14:textId="75625F68" w:rsidR="00560932" w:rsidRDefault="00560932" w:rsidP="00D4300C">
      <w:pPr>
        <w:rPr>
          <w:noProof/>
        </w:rPr>
        <w:sectPr w:rsidR="00560932" w:rsidSect="002451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</w:p>
    <w:p w14:paraId="503F7D1F" w14:textId="7F30FAF4" w:rsidR="00F04E79" w:rsidRDefault="00F04E79" w:rsidP="00F04E79">
      <w:r w:rsidRPr="00F04E79">
        <w:rPr>
          <w:i/>
          <w:iCs/>
        </w:rPr>
        <w:lastRenderedPageBreak/>
        <w:t>Aizen Anime Digital Art Fantasy Illustration Free PNG</w:t>
      </w:r>
      <w:r w:rsidRPr="00F04E79">
        <w:t xml:space="preserve">. (2023, July 25). PNG All -. </w:t>
      </w:r>
      <w:hyperlink r:id="rId18" w:history="1">
        <w:r w:rsidRPr="00F04E79">
          <w:rPr>
            <w:rStyle w:val="Hyperlink"/>
          </w:rPr>
          <w:t>https://www.pngall.com/aizen-png/download/129223/</w:t>
        </w:r>
      </w:hyperlink>
    </w:p>
    <w:p w14:paraId="21069A0D" w14:textId="77777777" w:rsidR="00F04E79" w:rsidRPr="00F04E79" w:rsidRDefault="00F04E79" w:rsidP="00F04E79"/>
    <w:p w14:paraId="2EAFE841" w14:textId="77777777" w:rsidR="00F04E79" w:rsidRPr="00F04E79" w:rsidRDefault="00F04E79" w:rsidP="00F04E79">
      <w:r w:rsidRPr="00F04E79">
        <w:rPr>
          <w:rFonts w:ascii="Arial" w:hAnsi="Arial" w:cs="Arial"/>
        </w:rPr>
        <w:t>‌</w:t>
      </w:r>
    </w:p>
    <w:p w14:paraId="5F8F3E41" w14:textId="47104BC2" w:rsidR="006B5ECE" w:rsidRPr="00491059" w:rsidRDefault="006B5ECE" w:rsidP="008B73DB"/>
    <w:sectPr w:rsidR="006B5ECE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4AD4D" w14:textId="77777777" w:rsidR="005A56E0" w:rsidRDefault="005A56E0" w:rsidP="00D4300C">
      <w:r>
        <w:separator/>
      </w:r>
    </w:p>
  </w:endnote>
  <w:endnote w:type="continuationSeparator" w:id="0">
    <w:p w14:paraId="6FC30348" w14:textId="77777777" w:rsidR="005A56E0" w:rsidRDefault="005A56E0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5D63BF09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A49821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23FE9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74E5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D49C" w14:textId="77777777" w:rsidR="005A56E0" w:rsidRDefault="005A56E0" w:rsidP="00D4300C">
      <w:r>
        <w:separator/>
      </w:r>
    </w:p>
  </w:footnote>
  <w:footnote w:type="continuationSeparator" w:id="0">
    <w:p w14:paraId="03FFE15B" w14:textId="77777777" w:rsidR="005A56E0" w:rsidRDefault="005A56E0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D1615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136F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D685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62AE8"/>
    <w:multiLevelType w:val="hybridMultilevel"/>
    <w:tmpl w:val="90DCF1F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F1531"/>
    <w:multiLevelType w:val="hybridMultilevel"/>
    <w:tmpl w:val="7FD80CD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00BEE"/>
    <w:multiLevelType w:val="hybridMultilevel"/>
    <w:tmpl w:val="99141E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002F4C"/>
    <w:multiLevelType w:val="hybridMultilevel"/>
    <w:tmpl w:val="842AC14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696830">
    <w:abstractNumId w:val="9"/>
  </w:num>
  <w:num w:numId="2" w16cid:durableId="539242550">
    <w:abstractNumId w:val="8"/>
  </w:num>
  <w:num w:numId="3" w16cid:durableId="900989216">
    <w:abstractNumId w:val="7"/>
  </w:num>
  <w:num w:numId="4" w16cid:durableId="200214075">
    <w:abstractNumId w:val="6"/>
  </w:num>
  <w:num w:numId="5" w16cid:durableId="1480920835">
    <w:abstractNumId w:val="5"/>
  </w:num>
  <w:num w:numId="6" w16cid:durableId="1037196920">
    <w:abstractNumId w:val="4"/>
  </w:num>
  <w:num w:numId="7" w16cid:durableId="695352561">
    <w:abstractNumId w:val="3"/>
  </w:num>
  <w:num w:numId="8" w16cid:durableId="1077484833">
    <w:abstractNumId w:val="2"/>
  </w:num>
  <w:num w:numId="9" w16cid:durableId="2074308989">
    <w:abstractNumId w:val="1"/>
  </w:num>
  <w:num w:numId="10" w16cid:durableId="1782257980">
    <w:abstractNumId w:val="0"/>
  </w:num>
  <w:num w:numId="11" w16cid:durableId="1378897050">
    <w:abstractNumId w:val="22"/>
  </w:num>
  <w:num w:numId="12" w16cid:durableId="1997372294">
    <w:abstractNumId w:val="32"/>
  </w:num>
  <w:num w:numId="13" w16cid:durableId="1466848513">
    <w:abstractNumId w:val="31"/>
  </w:num>
  <w:num w:numId="14" w16cid:durableId="1450322637">
    <w:abstractNumId w:val="19"/>
  </w:num>
  <w:num w:numId="15" w16cid:durableId="1657220434">
    <w:abstractNumId w:val="16"/>
  </w:num>
  <w:num w:numId="16" w16cid:durableId="789130461">
    <w:abstractNumId w:val="20"/>
  </w:num>
  <w:num w:numId="17" w16cid:durableId="574708442">
    <w:abstractNumId w:val="27"/>
  </w:num>
  <w:num w:numId="18" w16cid:durableId="1611277488">
    <w:abstractNumId w:val="26"/>
  </w:num>
  <w:num w:numId="19" w16cid:durableId="697852722">
    <w:abstractNumId w:val="13"/>
  </w:num>
  <w:num w:numId="20" w16cid:durableId="1591545272">
    <w:abstractNumId w:val="14"/>
  </w:num>
  <w:num w:numId="21" w16cid:durableId="1521967327">
    <w:abstractNumId w:val="23"/>
  </w:num>
  <w:num w:numId="22" w16cid:durableId="714699841">
    <w:abstractNumId w:val="17"/>
  </w:num>
  <w:num w:numId="23" w16cid:durableId="1508061041">
    <w:abstractNumId w:val="15"/>
  </w:num>
  <w:num w:numId="24" w16cid:durableId="1386220983">
    <w:abstractNumId w:val="11"/>
  </w:num>
  <w:num w:numId="25" w16cid:durableId="1359694124">
    <w:abstractNumId w:val="24"/>
  </w:num>
  <w:num w:numId="26" w16cid:durableId="887453936">
    <w:abstractNumId w:val="25"/>
  </w:num>
  <w:num w:numId="27" w16cid:durableId="1105150436">
    <w:abstractNumId w:val="30"/>
  </w:num>
  <w:num w:numId="28" w16cid:durableId="1570310760">
    <w:abstractNumId w:val="33"/>
  </w:num>
  <w:num w:numId="29" w16cid:durableId="1429232762">
    <w:abstractNumId w:val="18"/>
  </w:num>
  <w:num w:numId="30" w16cid:durableId="2127196576">
    <w:abstractNumId w:val="28"/>
  </w:num>
  <w:num w:numId="31" w16cid:durableId="1213032084">
    <w:abstractNumId w:val="12"/>
  </w:num>
  <w:num w:numId="32" w16cid:durableId="861012117">
    <w:abstractNumId w:val="10"/>
  </w:num>
  <w:num w:numId="33" w16cid:durableId="229969922">
    <w:abstractNumId w:val="21"/>
  </w:num>
  <w:num w:numId="34" w16cid:durableId="9909098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1B00"/>
    <w:rsid w:val="00062BFE"/>
    <w:rsid w:val="00082A3A"/>
    <w:rsid w:val="000B3AA5"/>
    <w:rsid w:val="000D0112"/>
    <w:rsid w:val="000D5F7F"/>
    <w:rsid w:val="000E010A"/>
    <w:rsid w:val="000E139B"/>
    <w:rsid w:val="000E7AF5"/>
    <w:rsid w:val="000F6F8D"/>
    <w:rsid w:val="00111C4F"/>
    <w:rsid w:val="00121D51"/>
    <w:rsid w:val="001472A1"/>
    <w:rsid w:val="00177F32"/>
    <w:rsid w:val="001962A6"/>
    <w:rsid w:val="00197E3B"/>
    <w:rsid w:val="001B294E"/>
    <w:rsid w:val="001C28B8"/>
    <w:rsid w:val="001C2AEC"/>
    <w:rsid w:val="001C7751"/>
    <w:rsid w:val="001D1964"/>
    <w:rsid w:val="001D253F"/>
    <w:rsid w:val="00233CF3"/>
    <w:rsid w:val="00245159"/>
    <w:rsid w:val="00247CBE"/>
    <w:rsid w:val="002507EE"/>
    <w:rsid w:val="0025708E"/>
    <w:rsid w:val="002950E9"/>
    <w:rsid w:val="002A17D8"/>
    <w:rsid w:val="002A45FC"/>
    <w:rsid w:val="002B57A4"/>
    <w:rsid w:val="002B5D26"/>
    <w:rsid w:val="002D38C6"/>
    <w:rsid w:val="002E4407"/>
    <w:rsid w:val="002F2C0D"/>
    <w:rsid w:val="002F39CD"/>
    <w:rsid w:val="00303C60"/>
    <w:rsid w:val="00311DF8"/>
    <w:rsid w:val="00341A03"/>
    <w:rsid w:val="00343CF7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D54F8"/>
    <w:rsid w:val="003E7E7A"/>
    <w:rsid w:val="003F787D"/>
    <w:rsid w:val="00422668"/>
    <w:rsid w:val="00422E16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C1D01"/>
    <w:rsid w:val="004C2396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A56E0"/>
    <w:rsid w:val="005B0B4C"/>
    <w:rsid w:val="005B1D94"/>
    <w:rsid w:val="005B2E0A"/>
    <w:rsid w:val="005B7C30"/>
    <w:rsid w:val="005C1013"/>
    <w:rsid w:val="005E2CD8"/>
    <w:rsid w:val="005F5ABE"/>
    <w:rsid w:val="00614981"/>
    <w:rsid w:val="006874DC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727AD"/>
    <w:rsid w:val="00774101"/>
    <w:rsid w:val="0078197E"/>
    <w:rsid w:val="007874B8"/>
    <w:rsid w:val="007919FA"/>
    <w:rsid w:val="007A782A"/>
    <w:rsid w:val="007B7937"/>
    <w:rsid w:val="007F08AA"/>
    <w:rsid w:val="007F5174"/>
    <w:rsid w:val="0081690B"/>
    <w:rsid w:val="00827F6D"/>
    <w:rsid w:val="008350B3"/>
    <w:rsid w:val="00857D77"/>
    <w:rsid w:val="00863730"/>
    <w:rsid w:val="00882563"/>
    <w:rsid w:val="00891EB0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659E0"/>
    <w:rsid w:val="00975A3D"/>
    <w:rsid w:val="00976532"/>
    <w:rsid w:val="00982B8C"/>
    <w:rsid w:val="009920A2"/>
    <w:rsid w:val="009A73C4"/>
    <w:rsid w:val="009B70C8"/>
    <w:rsid w:val="009C2E35"/>
    <w:rsid w:val="009C3A28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54BBF"/>
    <w:rsid w:val="00A6224F"/>
    <w:rsid w:val="00A6738D"/>
    <w:rsid w:val="00A673D8"/>
    <w:rsid w:val="00A6757B"/>
    <w:rsid w:val="00A71A88"/>
    <w:rsid w:val="00A95536"/>
    <w:rsid w:val="00AB1F2A"/>
    <w:rsid w:val="00AC51CA"/>
    <w:rsid w:val="00AE1A89"/>
    <w:rsid w:val="00B307B3"/>
    <w:rsid w:val="00B8500C"/>
    <w:rsid w:val="00B850F5"/>
    <w:rsid w:val="00BA1CA5"/>
    <w:rsid w:val="00BC2230"/>
    <w:rsid w:val="00BC38F6"/>
    <w:rsid w:val="00BC7F9D"/>
    <w:rsid w:val="00C12C0B"/>
    <w:rsid w:val="00C425A7"/>
    <w:rsid w:val="00C479CE"/>
    <w:rsid w:val="00C50F78"/>
    <w:rsid w:val="00C54333"/>
    <w:rsid w:val="00C60B0A"/>
    <w:rsid w:val="00C622A7"/>
    <w:rsid w:val="00C75002"/>
    <w:rsid w:val="00C92568"/>
    <w:rsid w:val="00C955A4"/>
    <w:rsid w:val="00CA2CD6"/>
    <w:rsid w:val="00CA5D5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26C44"/>
    <w:rsid w:val="00D4300C"/>
    <w:rsid w:val="00D60874"/>
    <w:rsid w:val="00D63B1F"/>
    <w:rsid w:val="00D660EC"/>
    <w:rsid w:val="00D675F4"/>
    <w:rsid w:val="00D82ADF"/>
    <w:rsid w:val="00D90B36"/>
    <w:rsid w:val="00D9494A"/>
    <w:rsid w:val="00DA3D45"/>
    <w:rsid w:val="00DB1AE1"/>
    <w:rsid w:val="00DC681D"/>
    <w:rsid w:val="00DF07A9"/>
    <w:rsid w:val="00DF563A"/>
    <w:rsid w:val="00E00A5A"/>
    <w:rsid w:val="00E16BF4"/>
    <w:rsid w:val="00E17836"/>
    <w:rsid w:val="00E201D5"/>
    <w:rsid w:val="00E62BF6"/>
    <w:rsid w:val="00E8348B"/>
    <w:rsid w:val="00E83F63"/>
    <w:rsid w:val="00E85774"/>
    <w:rsid w:val="00E85804"/>
    <w:rsid w:val="00EA4242"/>
    <w:rsid w:val="00EA4F9B"/>
    <w:rsid w:val="00EB23F8"/>
    <w:rsid w:val="00EF654B"/>
    <w:rsid w:val="00F04E79"/>
    <w:rsid w:val="00F30A9E"/>
    <w:rsid w:val="00F51467"/>
    <w:rsid w:val="00F60090"/>
    <w:rsid w:val="00F61C92"/>
    <w:rsid w:val="00F7606F"/>
    <w:rsid w:val="00F85E87"/>
    <w:rsid w:val="00F90516"/>
    <w:rsid w:val="00FB4C7E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8595F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www.pngall.com/aizen-png/download/129223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EFD0ADA37E064F82FF281AB835B5A6" ma:contentTypeVersion="1" ma:contentTypeDescription="Create a new document." ma:contentTypeScope="" ma:versionID="3a647506a431c67a34108167e81a80bb">
  <xsd:schema xmlns:xsd="http://www.w3.org/2001/XMLSchema" xmlns:xs="http://www.w3.org/2001/XMLSchema" xmlns:p="http://schemas.microsoft.com/office/2006/metadata/properties" xmlns:ns3="e67a0d62-0cb6-4b27-8658-6ddba71059e9" targetNamespace="http://schemas.microsoft.com/office/2006/metadata/properties" ma:root="true" ma:fieldsID="034f33e407a9f0ce14854081a360463c" ns3:_="">
    <xsd:import namespace="e67a0d62-0cb6-4b27-8658-6ddba71059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a0d62-0cb6-4b27-8658-6ddba71059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6D0DBD-C175-42A0-9984-08F9641473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BCE480-221B-4D41-99A6-44DC02534C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7a0d62-0cb6-4b27-8658-6ddba7105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36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nitin chauhan</cp:lastModifiedBy>
  <cp:revision>7</cp:revision>
  <cp:lastPrinted>2018-04-15T17:50:00Z</cp:lastPrinted>
  <dcterms:created xsi:type="dcterms:W3CDTF">2026-03-10T00:02:00Z</dcterms:created>
  <dcterms:modified xsi:type="dcterms:W3CDTF">2026-03-10T22:34:00Z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0x01010023EFD0ADA37E064F82FF281AB835B5A6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